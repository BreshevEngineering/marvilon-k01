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6C3F94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53815" cy="2536825"/>
                  <wp:effectExtent l="0" t="0" r="0" b="0"/>
                  <wp:docPr id="3" name="Рисунок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53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aa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6C3F94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K01-A-001_GATE04E_P006_SERVICE_VERIFY</w:t>
                  </w:r>
                </w:p>
                <w:p w:rsidR="00B77317" w:rsidRPr="00CD1539" w:rsidRDefault="00B77317" w:rsidP="00E217C8">
                  <w:pPr>
                    <w:rPr>
                      <w:rStyle w:val="a3"/>
                      <w:sz w:val="20"/>
                      <w:szCs w:val="20"/>
                    </w:rPr>
                  </w:pPr>
                </w:p>
                <w:p w:rsidR="00B77317" w:rsidRPr="00CD1539" w:rsidRDefault="006C3F94" w:rsidP="009C008A">
                  <w:pPr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6 сентября 2026 г.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br/>
                  </w:r>
                  <w:r>
                    <w:rPr>
                      <w:rStyle w:val="a3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Solidworks</w:t>
                  </w:r>
                </w:p>
                <w:p w:rsidR="00B77317" w:rsidRPr="00CD1539" w:rsidRDefault="006C3F94" w:rsidP="009C008A">
                  <w:pPr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a3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Static 1</w:t>
                  </w:r>
                </w:p>
                <w:p w:rsidR="00B77317" w:rsidRPr="006A441F" w:rsidRDefault="006C3F94" w:rsidP="006C3F94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a3"/>
                      <w:b w:val="0"/>
                    </w:rPr>
                    <w:t xml:space="preserve">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6C3F94" w:rsidP="00E3408D">
                      <w:pPr>
                        <w:pStyle w:val="a5"/>
                      </w:pPr>
                      <w:r>
                        <w:t>Table of Contents</w:t>
                      </w:r>
                    </w:p>
                    <w:p w:rsidR="006C3F94" w:rsidRDefault="001041F1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39583228" w:history="1">
                        <w:r w:rsidR="006C3F94" w:rsidRPr="00AA6B20">
                          <w:rPr>
                            <w:rStyle w:val="ad"/>
                            <w:noProof/>
                          </w:rPr>
                          <w:t>Description</w:t>
                        </w:r>
                        <w:r w:rsidR="006C3F94">
                          <w:rPr>
                            <w:noProof/>
                            <w:webHidden/>
                          </w:rPr>
                          <w:tab/>
                        </w:r>
                        <w:r w:rsidR="006C3F94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6C3F94">
                          <w:rPr>
                            <w:noProof/>
                            <w:webHidden/>
                          </w:rPr>
                          <w:instrText xml:space="preserve"> PAGEREF _Toc239583228 \h </w:instrText>
                        </w:r>
                        <w:r w:rsidR="006C3F94">
                          <w:rPr>
                            <w:noProof/>
                            <w:webHidden/>
                          </w:rPr>
                        </w:r>
                        <w:r w:rsidR="006C3F94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6C3F94">
                          <w:rPr>
                            <w:noProof/>
                            <w:webHidden/>
                          </w:rPr>
                          <w:t>1</w:t>
                        </w:r>
                        <w:r w:rsidR="006C3F94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29" w:history="1">
                        <w:r w:rsidRPr="00AA6B20">
                          <w:rPr>
                            <w:rStyle w:val="ad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_Toc239583229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30" w:history="1">
                        <w:r w:rsidRPr="00AA6B20">
                          <w:rPr>
                            <w:rStyle w:val="ad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_Toc239583230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31" w:history="1">
                        <w:r w:rsidRPr="00AA6B20">
                          <w:rPr>
                            <w:rStyle w:val="ad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_Toc239583231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32" w:history="1">
                        <w:r w:rsidRPr="00AA6B20">
                          <w:rPr>
                            <w:rStyle w:val="ad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_Toc239583232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33" w:history="1">
                        <w:r w:rsidRPr="00AA6B20">
                          <w:rPr>
                            <w:rStyle w:val="ad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_Toc239583233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34" w:history="1">
                        <w:r w:rsidRPr="00AA6B20">
                          <w:rPr>
                            <w:rStyle w:val="ad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_Toc239583234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35" w:history="1">
                        <w:r w:rsidRPr="00AA6B20">
                          <w:rPr>
                            <w:rStyle w:val="ad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_Toc239583235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36" w:history="1">
                        <w:r w:rsidRPr="00AA6B20">
                          <w:rPr>
                            <w:rStyle w:val="ad"/>
                            <w:noProof/>
                          </w:rPr>
                          <w:t>Contact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_Toc239583236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37" w:history="1">
                        <w:r w:rsidRPr="00AA6B20">
                          <w:rPr>
                            <w:rStyle w:val="ad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_Toc239583237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38" w:history="1">
                        <w:r w:rsidRPr="00AA6B20">
                          <w:rPr>
                            <w:rStyle w:val="ad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_Toc239583238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39" w:history="1">
                        <w:r w:rsidRPr="00AA6B20">
                          <w:rPr>
                            <w:rStyle w:val="ad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_Toc239583239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40" w:history="1">
                        <w:r w:rsidRPr="00AA6B20">
                          <w:rPr>
                            <w:rStyle w:val="ad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_Toc239583240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41" w:history="1">
                        <w:r w:rsidRPr="00AA6B20">
                          <w:rPr>
                            <w:rStyle w:val="ad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_Toc239583241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42" w:history="1">
                        <w:r w:rsidRPr="00AA6B20">
                          <w:rPr>
                            <w:rStyle w:val="ad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_Toc239583242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C3F94" w:rsidRDefault="006C3F94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hyperlink w:anchor="_Toc239583243" w:history="1">
                        <w:r w:rsidRPr="00AA6B20">
                          <w:rPr>
                            <w:rStyle w:val="ad"/>
                            <w:noProof/>
                          </w:rPr>
                          <w:t>Appendix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_Toc239583243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1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6C3F94" w:rsidP="00C27B5D">
            <w:pPr>
              <w:pStyle w:val="1"/>
              <w:outlineLvl w:val="0"/>
            </w:pPr>
            <w:bookmarkStart w:id="0" w:name="_Toc239583228"/>
            <w:r>
              <w:t>Description</w:t>
            </w:r>
            <w:bookmarkEnd w:id="0"/>
          </w:p>
          <w:p w:rsidR="00F448BC" w:rsidRPr="00E65D6E" w:rsidRDefault="006C3F94" w:rsidP="00FF408C">
            <w:r>
              <w:t>No Data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3"/>
            </w:pPr>
          </w:p>
        </w:tc>
      </w:tr>
    </w:tbl>
    <w:p w:rsidR="00F25CD7" w:rsidRDefault="00F25CD7">
      <w:r>
        <w:br w:type="page"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6C3F94" w:rsidP="00343025">
            <w:pPr>
              <w:pStyle w:val="1"/>
              <w:outlineLvl w:val="0"/>
            </w:pPr>
            <w:bookmarkStart w:id="1" w:name="_Toc243733140"/>
            <w:bookmarkStart w:id="2" w:name="_Toc245020107"/>
            <w:bookmarkStart w:id="3" w:name="_Toc245020139"/>
            <w:bookmarkStart w:id="4" w:name="_Toc239583229"/>
            <w:r>
              <w:lastRenderedPageBreak/>
              <w:t>Assumptions</w:t>
            </w:r>
            <w:bookmarkEnd w:id="4"/>
          </w:p>
          <w:p w:rsidR="00E1211B" w:rsidRDefault="00E1211B" w:rsidP="00343025"/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92"/>
              <w:gridCol w:w="5393"/>
            </w:tblGrid>
            <w:tr w:rsidR="00221495" w:rsidTr="00DD03CF">
              <w:tc>
                <w:tcPr>
                  <w:tcW w:w="5392" w:type="dxa"/>
                  <w:vAlign w:val="center"/>
                </w:tcPr>
                <w:p w:rsidR="00221495" w:rsidRDefault="006C3F94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286760" cy="2163445"/>
                        <wp:effectExtent l="0" t="0" r="8890" b="8255"/>
                        <wp:docPr id="4" name="Рисунок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6760" cy="2163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21495" w:rsidRDefault="006C3F94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Original Model</w:t>
                  </w:r>
                </w:p>
              </w:tc>
              <w:tc>
                <w:tcPr>
                  <w:tcW w:w="5393" w:type="dxa"/>
                  <w:vAlign w:val="center"/>
                </w:tcPr>
                <w:p w:rsidR="00221495" w:rsidRDefault="006C3F94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287395" cy="2164080"/>
                        <wp:effectExtent l="0" t="0" r="8255" b="7620"/>
                        <wp:docPr id="5" name="Рисунок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7395" cy="2164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21495" w:rsidRDefault="006C3F94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Model Analyzed</w:t>
                  </w:r>
                </w:p>
              </w:tc>
            </w:tr>
          </w:tbl>
          <w:p w:rsidR="00A96F2C" w:rsidRDefault="00A96F2C" w:rsidP="00A96F2C"/>
        </w:tc>
      </w:tr>
    </w:tbl>
    <w:p w:rsidR="00343025" w:rsidRDefault="00343025" w:rsidP="00B77317">
      <w:pPr>
        <w:pStyle w:val="1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6C3F94" w:rsidP="00FF408C">
            <w:pPr>
              <w:pStyle w:val="1"/>
              <w:outlineLvl w:val="0"/>
            </w:pPr>
            <w:bookmarkStart w:id="5" w:name="_Toc239583230"/>
            <w:r>
              <w:t>Model Information</w:t>
            </w:r>
            <w:bookmarkEnd w:id="5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aa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6C3F94" w:rsidP="00077EA0">
                        <w:pPr>
                          <w:jc w:val="center"/>
                          <w:rPr>
                            <w:rStyle w:val="a3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>
                              <wp:extent cx="5349240" cy="3521075"/>
                              <wp:effectExtent l="0" t="0" r="3810" b="3175"/>
                              <wp:docPr id="6" name="Рисунок 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5210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Default="006C3F94" w:rsidP="00C16188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a3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noProof/>
                      <w:sz w:val="20"/>
                      <w:szCs w:val="20"/>
                    </w:rPr>
                    <w:t>K01-A-001_GATE04E_P006_SERVICE_VERIFY</w:t>
                  </w:r>
                </w:p>
                <w:p w:rsidR="00C16188" w:rsidRDefault="006C3F94" w:rsidP="006C3F94">
                  <w:pPr>
                    <w:jc w:val="center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a3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6C3F94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a3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6C3F94" w:rsidP="0044448A">
                  <w:pPr>
                    <w:jc w:val="center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lastRenderedPageBreak/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6C3F94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6C3F94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6C3F94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6C3F94" w:rsidTr="008F2D0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C3F94" w:rsidRDefault="006C3F94" w:rsidP="008F2D05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K01_F_J2_C2R1_PILOT_D14p10_ID12p00_g6_L1p50</w:t>
                  </w:r>
                </w:p>
                <w:p w:rsidR="006C3F94" w:rsidRPr="0044448A" w:rsidRDefault="006C3F94" w:rsidP="008F2D0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028700"/>
                        <wp:effectExtent l="0" t="0" r="0" b="0"/>
                        <wp:docPr id="7" name="Рисунок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C3F94" w:rsidRPr="0044448A" w:rsidRDefault="006C3F94" w:rsidP="008F2D0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C3F94" w:rsidRDefault="006C3F94" w:rsidP="008F2D0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Mass:0.0717482 kg</w:t>
                  </w:r>
                </w:p>
                <w:p w:rsidR="006C3F94" w:rsidRDefault="006C3F94" w:rsidP="008F2D0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Volume:8.96852e-06 m^3</w:t>
                  </w:r>
                </w:p>
                <w:p w:rsidR="006C3F94" w:rsidRDefault="006C3F94" w:rsidP="008F2D0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Density:8000 kg/m^3</w:t>
                  </w:r>
                </w:p>
                <w:p w:rsidR="006C3F94" w:rsidRDefault="006C3F94" w:rsidP="008F2D0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Weight:0.703132 N</w:t>
                  </w:r>
                </w:p>
                <w:p w:rsidR="006C3F94" w:rsidRPr="0044448A" w:rsidRDefault="006C3F94" w:rsidP="008F2D0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C3F94" w:rsidRDefault="006C3F94" w:rsidP="008F2D0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D:\Marvilon\K01\cad\candidates\gate04d_c2r1\K01-P-003_Cartridge_Body_GATE04D_C2R1_CANDIDATE.SLDPRT</w:t>
                  </w:r>
                </w:p>
                <w:p w:rsidR="006C3F94" w:rsidRPr="0044448A" w:rsidRDefault="006C3F94" w:rsidP="008F2D0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Sep  6 00:00:47 2026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6C3F94" w:rsidP="0044448A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Cut-Extrude1</w:t>
                  </w:r>
                </w:p>
                <w:p w:rsidR="004B3022" w:rsidRPr="0044448A" w:rsidRDefault="006C3F94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028700"/>
                        <wp:effectExtent l="0" t="0" r="0" b="0"/>
                        <wp:docPr id="8" name="Рисунок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6C3F94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C3F94" w:rsidRDefault="006C3F94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Mass:0.0198927 kg</w:t>
                  </w:r>
                </w:p>
                <w:p w:rsidR="006C3F94" w:rsidRDefault="006C3F94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Volume:2.48659e-06 m^3</w:t>
                  </w:r>
                </w:p>
                <w:p w:rsidR="006C3F94" w:rsidRDefault="006C3F94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Density:8000 kg/m^3</w:t>
                  </w:r>
                </w:p>
                <w:p w:rsidR="006C3F94" w:rsidRDefault="006C3F94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Weight:0.194949 N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C3F94" w:rsidRDefault="006C3F94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D:\Marvilon\K01\cad\candidates\gate04d_c2r1\K01-P-007_Hermetic_Magnetic_Can_GATE04D_C2R1_CANDIDATE.SLDPRT</w:t>
                  </w:r>
                </w:p>
                <w:p w:rsidR="00C16188" w:rsidRPr="0044448A" w:rsidRDefault="006C3F94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Sep  6 00:00:47 2026</w:t>
                  </w:r>
                </w:p>
              </w:tc>
            </w:tr>
          </w:tbl>
          <w:p w:rsidR="00FF408C" w:rsidRDefault="00FF408C" w:rsidP="00A96F2C"/>
        </w:tc>
      </w:tr>
    </w:tbl>
    <w:p w:rsidR="00FF408C" w:rsidRDefault="00FF408C" w:rsidP="00FF408C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5E294F" w:rsidTr="005E294F">
        <w:tc>
          <w:tcPr>
            <w:tcW w:w="11016" w:type="dxa"/>
          </w:tcPr>
          <w:p w:rsidR="00B35001" w:rsidRPr="00B35001" w:rsidRDefault="006C3F94" w:rsidP="00B35001">
            <w:pPr>
              <w:pStyle w:val="1"/>
              <w:outlineLvl w:val="0"/>
            </w:pPr>
            <w:bookmarkStart w:id="6" w:name="_Toc239583231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3781"/>
              <w:gridCol w:w="6973"/>
            </w:tblGrid>
            <w:tr w:rsidR="00B35001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6C3F94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6C3F9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6C3F94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6C3F94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C3F94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C3F94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6C3F94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6C3F94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C3F94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FFEPlus</w:t>
                  </w:r>
                </w:p>
              </w:tc>
            </w:tr>
            <w:tr w:rsidR="006C3F94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C3F94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C3F94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C3F94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6C3F94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C3F94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C3F94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C3F94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C3F94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(D:\Marvilon\K01\cad\candidates\gate04e_p006_service\verification)</w:t>
                  </w:r>
                </w:p>
              </w:tc>
            </w:tr>
          </w:tbl>
          <w:p w:rsidR="005E294F" w:rsidRDefault="005E294F" w:rsidP="00A96F2C"/>
        </w:tc>
      </w:tr>
      <w:bookmarkEnd w:id="1"/>
      <w:bookmarkEnd w:id="2"/>
      <w:bookmarkEnd w:id="3"/>
    </w:tbl>
    <w:p w:rsidR="00F33129" w:rsidRDefault="00F33129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F33129" w:rsidTr="00E80CD9">
        <w:tc>
          <w:tcPr>
            <w:tcW w:w="11016" w:type="dxa"/>
          </w:tcPr>
          <w:p w:rsidR="00F33129" w:rsidRPr="00B35001" w:rsidRDefault="006C3F94" w:rsidP="000A7C6B">
            <w:pPr>
              <w:pStyle w:val="1"/>
              <w:outlineLvl w:val="0"/>
            </w:pPr>
            <w:bookmarkStart w:id="7" w:name="_Toc239583232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379"/>
              <w:gridCol w:w="5375"/>
            </w:tblGrid>
            <w:tr w:rsidR="00F33129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6C3F94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6C3F94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6C3F94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6C3F94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6C3F94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:rsidR="00F33129" w:rsidRDefault="00F33129" w:rsidP="000A7C6B"/>
        </w:tc>
      </w:tr>
    </w:tbl>
    <w:p w:rsidR="00E80CD9" w:rsidRDefault="00E80CD9" w:rsidP="00076F1F"/>
    <w:tbl>
      <w:tblPr>
        <w:tblStyle w:val="aa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Tr="005273D5">
        <w:trPr>
          <w:trHeight w:val="4158"/>
        </w:trPr>
        <w:tc>
          <w:tcPr>
            <w:tcW w:w="11136" w:type="dxa"/>
          </w:tcPr>
          <w:p w:rsidR="00E80CD9" w:rsidRPr="00AC3438" w:rsidRDefault="006C3F94" w:rsidP="000A7C6B">
            <w:pPr>
              <w:pStyle w:val="1"/>
              <w:outlineLvl w:val="0"/>
            </w:pPr>
            <w:bookmarkStart w:id="8" w:name="_Toc243733144"/>
            <w:bookmarkStart w:id="9" w:name="_Toc245020112"/>
            <w:bookmarkStart w:id="10" w:name="_Toc245020144"/>
            <w:bookmarkStart w:id="11" w:name="_Toc239583233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6C3F94" w:rsidP="000A7C6B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6C3F94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6C3F94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:rsidR="00E80CD9" w:rsidRPr="00577134" w:rsidRDefault="006C3F94" w:rsidP="000A7C6B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4365" cy="1253490"/>
                        <wp:effectExtent l="0" t="0" r="635" b="3810"/>
                        <wp:docPr id="9" name="Рисунок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253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1-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6C3F94" w:rsidP="000A7C6B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6C3F9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1.4404 (X2CrNiMo17-12-2)</w:t>
                        </w:r>
                      </w:p>
                    </w:tc>
                  </w:tr>
                  <w:tr w:rsidR="006C3F94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C3F94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6C3F94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4e+08 N/m^2</w:t>
                        </w:r>
                      </w:p>
                    </w:tc>
                  </w:tr>
                  <w:tr w:rsidR="006C3F94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6e+08 N/m^2</w:t>
                        </w:r>
                      </w:p>
                    </w:tc>
                  </w:tr>
                  <w:tr w:rsidR="006C3F94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2e+11 N/m^2</w:t>
                        </w:r>
                      </w:p>
                    </w:tc>
                  </w:tr>
                  <w:tr w:rsidR="006C3F94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6C3F94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8000 kg/m^3</w:t>
                        </w:r>
                      </w:p>
                    </w:tc>
                  </w:tr>
                  <w:tr w:rsidR="006C3F94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6C3F94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C3F94" w:rsidRDefault="006C3F9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:rsidR="006C3F94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SolidBody 1(K01_F_J2_C2R1_PILOT_D14p10_ID12p00_g6_L1p50)(K01-P-003_Cartridge_Body_GATE04D_C2R1_CANDIDATE-1),</w:t>
                  </w:r>
                </w:p>
                <w:p w:rsidR="00E80CD9" w:rsidRPr="00577134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SolidBody 1(Cut-Extrude1)(K01-P-007_Hermetic_Magnetic_Can_GATE04D_C2R1_CANDIDATE-1)</w:t>
                  </w:r>
                </w:p>
              </w:tc>
            </w:tr>
            <w:tr w:rsidR="00E80CD9" w:rsidRPr="000841BF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:rsidR="00E80CD9" w:rsidRPr="000841BF" w:rsidRDefault="006C3F94" w:rsidP="000A7C6B">
                  <w:pPr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:rsidR="00E80CD9" w:rsidRDefault="00E80CD9" w:rsidP="000A7C6B"/>
        </w:tc>
      </w:tr>
      <w:bookmarkEnd w:id="8"/>
      <w:bookmarkEnd w:id="9"/>
      <w:bookmarkEnd w:id="10"/>
    </w:tbl>
    <w:p w:rsidR="005273D5" w:rsidRDefault="005273D5" w:rsidP="006518B5"/>
    <w:tbl>
      <w:tblPr>
        <w:tblStyle w:val="aa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6C3F94" w:rsidP="000A7C6B">
            <w:pPr>
              <w:pStyle w:val="1"/>
              <w:outlineLvl w:val="0"/>
              <w:rPr>
                <w:b w:val="0"/>
                <w:bCs w:val="0"/>
              </w:rPr>
            </w:pPr>
            <w:bookmarkStart w:id="12" w:name="_Toc239583234"/>
            <w:r>
              <w:rPr>
                <w:rStyle w:val="a3"/>
              </w:rPr>
              <w:lastRenderedPageBreak/>
              <w:t>Loads and Fixtures</w:t>
            </w:r>
            <w:bookmarkEnd w:id="12"/>
          </w:p>
          <w:tbl>
            <w:tblPr>
              <w:tblStyle w:val="-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6C3F94" w:rsidTr="00816C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6C3F94" w:rsidRPr="004E282D" w:rsidRDefault="006C3F94" w:rsidP="005A5DC6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6C3F94" w:rsidRPr="004E282D" w:rsidRDefault="006C3F9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6C3F94" w:rsidRPr="004E282D" w:rsidRDefault="006C3F9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Details</w:t>
                  </w:r>
                </w:p>
              </w:tc>
            </w:tr>
            <w:tr w:rsidR="006C3F94" w:rsidTr="001E432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:rsidR="006C3F94" w:rsidRPr="00AD5FBA" w:rsidRDefault="006C3F94" w:rsidP="005A5DC6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:rsidR="006C3F94" w:rsidRPr="006208CB" w:rsidRDefault="006C3F94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772285" cy="1166495"/>
                        <wp:effectExtent l="0" t="0" r="0" b="0"/>
                        <wp:docPr id="10" name="Рисунок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166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6C3F94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C3F94" w:rsidRPr="00BE6656" w:rsidRDefault="006C3F94" w:rsidP="003F2268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C3F94" w:rsidRPr="00154A1A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6C3F94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:rsidR="006C3F94" w:rsidRPr="004C6DEB" w:rsidRDefault="006C3F94" w:rsidP="00840CC7">
                  <w:pPr>
                    <w:pStyle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:rsidR="003F154A" w:rsidRPr="003F154A" w:rsidRDefault="006C3F94" w:rsidP="003F154A">
                  <w:pPr>
                    <w:rPr>
                      <w:rStyle w:val="a3"/>
                      <w:bCs/>
                    </w:rPr>
                  </w:pPr>
                  <w:r>
                    <w:rPr>
                      <w:rStyle w:val="a3"/>
                      <w:b/>
                    </w:rPr>
                    <w:t>Resultant Forces</w:t>
                  </w:r>
                </w:p>
                <w:tbl>
                  <w:tblPr>
                    <w:tblStyle w:val="a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6C3F94" w:rsidP="000A7C6B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6C3F94" w:rsidP="000A7C6B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6C3F94" w:rsidP="000A7C6B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6C3F94" w:rsidP="000A7C6B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6C3F94" w:rsidP="000A7C6B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6C3F94" w:rsidP="000A7C6B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6C3F94" w:rsidP="000A7C6B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-302.262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6C3F94" w:rsidP="000A7C6B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-0.0386331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Default="006C3F94" w:rsidP="000A7C6B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-0.0211849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6C3F94" w:rsidP="000A7C6B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302.262</w:t>
                        </w:r>
                      </w:p>
                    </w:tc>
                  </w:tr>
                  <w:tr w:rsidR="00935682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935682" w:rsidRDefault="006C3F94" w:rsidP="000A7C6B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6C3F94" w:rsidP="000A7C6B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6C3F94" w:rsidP="000A7C6B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6C3F94" w:rsidP="000A7C6B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935682" w:rsidRDefault="006C3F94" w:rsidP="000A7C6B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:rsidR="003F154A" w:rsidRDefault="003F154A" w:rsidP="003F154A">
                  <w:pPr>
                    <w:jc w:val="center"/>
                    <w:rPr>
                      <w:rStyle w:val="a3"/>
                      <w:b/>
                      <w:sz w:val="18"/>
                      <w:szCs w:val="18"/>
                    </w:rPr>
                  </w:pPr>
                  <w:r>
                    <w:rPr>
                      <w:rStyle w:val="a3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5273D5" w:rsidRDefault="005273D5" w:rsidP="00840CC7">
            <w:pPr>
              <w:pStyle w:val="3"/>
            </w:pPr>
          </w:p>
          <w:tbl>
            <w:tblPr>
              <w:tblStyle w:val="-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6C3F94" w:rsidTr="00617B6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6C3F94" w:rsidRPr="004E282D" w:rsidRDefault="006C3F94" w:rsidP="005A5DC6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6C3F94" w:rsidRPr="004E282D" w:rsidRDefault="006C3F9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6C3F94" w:rsidRPr="004E282D" w:rsidRDefault="006C3F9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Load Details</w:t>
                  </w:r>
                </w:p>
              </w:tc>
            </w:tr>
            <w:tr w:rsidR="006C3F94" w:rsidTr="006C3F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:rsidR="006C3F94" w:rsidRPr="00F42DD1" w:rsidRDefault="006C3F94" w:rsidP="005A5DC6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Pressure-1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:rsidR="006C3F94" w:rsidRPr="006208CB" w:rsidRDefault="006C3F94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255395"/>
                        <wp:effectExtent l="0" t="0" r="0" b="1905"/>
                        <wp:docPr id="11" name="Рисунок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255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6C3F94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C3F94" w:rsidRPr="00BE6656" w:rsidRDefault="006C3F94" w:rsidP="003F2268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C3F94" w:rsidRPr="00B77EA3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5 face(s)</w:t>
                        </w:r>
                      </w:p>
                    </w:tc>
                  </w:tr>
                  <w:tr w:rsidR="006C3F94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6C3F94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0.02</w:t>
                        </w:r>
                      </w:p>
                    </w:tc>
                  </w:tr>
                  <w:tr w:rsidR="006C3F94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N/mm^2 (MPa)</w:t>
                        </w:r>
                      </w:p>
                    </w:tc>
                  </w:tr>
                  <w:tr w:rsidR="006C3F94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Phase Angle: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  <w:tr w:rsidR="006C3F94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deg</w:t>
                        </w:r>
                      </w:p>
                    </w:tc>
                  </w:tr>
                </w:tbl>
                <w:p w:rsidR="006C3F94" w:rsidRDefault="006C3F94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</w:rPr>
                  </w:pPr>
                </w:p>
              </w:tc>
            </w:tr>
            <w:tr w:rsidR="006C3F94" w:rsidTr="008F2D0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6C3F94" w:rsidRPr="00F42DD1" w:rsidRDefault="006C3F94" w:rsidP="008F2D05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6C3F94" w:rsidRPr="006208CB" w:rsidRDefault="006C3F94" w:rsidP="008F2D0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255395"/>
                        <wp:effectExtent l="0" t="0" r="0" b="1905"/>
                        <wp:docPr id="12" name="Рисунок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255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C3F94" w:rsidRPr="00BE6656" w:rsidRDefault="006C3F94" w:rsidP="008F2D05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C3F94" w:rsidRPr="00B77EA3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300 N</w:t>
                        </w:r>
                      </w:p>
                    </w:tc>
                  </w:tr>
                </w:tbl>
                <w:p w:rsidR="006C3F94" w:rsidRDefault="006C3F94" w:rsidP="008F2D0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a3"/>
              </w:rPr>
            </w:pPr>
          </w:p>
        </w:tc>
      </w:tr>
    </w:tbl>
    <w:p w:rsidR="00132707" w:rsidRDefault="00132707" w:rsidP="00132707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:rsidTr="005B3D16">
        <w:tc>
          <w:tcPr>
            <w:tcW w:w="11016" w:type="dxa"/>
          </w:tcPr>
          <w:p w:rsidR="00132707" w:rsidRDefault="00132707" w:rsidP="000A7C6B">
            <w:pPr>
              <w:pStyle w:val="1"/>
              <w:outlineLvl w:val="0"/>
            </w:pPr>
            <w:r>
              <w:lastRenderedPageBreak/>
              <w:br w:type="page"/>
            </w:r>
            <w:bookmarkStart w:id="13" w:name="_Toc239583235"/>
            <w:r w:rsidR="006C3F94">
              <w:t>Connector Definitions</w:t>
            </w:r>
            <w:bookmarkEnd w:id="13"/>
          </w:p>
          <w:p w:rsidR="00132707" w:rsidRDefault="00132707" w:rsidP="000A7C6B"/>
          <w:p w:rsidR="00EF37BF" w:rsidRPr="009C0A33" w:rsidRDefault="00EF37BF" w:rsidP="000A7C6B"/>
          <w:p w:rsidR="000F2729" w:rsidRDefault="000F2729" w:rsidP="000A7C6B"/>
          <w:p w:rsidR="00E12C21" w:rsidRDefault="006C3F94" w:rsidP="000A7C6B">
            <w:r>
              <w:rPr>
                <w:rStyle w:val="a3"/>
              </w:rPr>
              <w:t>Pin/Bolt/Bearing Connector</w:t>
            </w:r>
          </w:p>
          <w:tbl>
            <w:tblPr>
              <w:tblStyle w:val="LightList-Accent11"/>
              <w:tblW w:w="10862" w:type="dxa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050"/>
              <w:gridCol w:w="3583"/>
            </w:tblGrid>
            <w:tr w:rsidR="00E12C21" w:rsidRPr="000841BF" w:rsidTr="006C3F9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:rsidR="00E12C21" w:rsidRPr="003E6C57" w:rsidRDefault="006C3F94" w:rsidP="000A7C6B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050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:rsidR="00E12C21" w:rsidRPr="003E6C57" w:rsidRDefault="006C3F94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3583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:rsidR="00E12C21" w:rsidRPr="003E6C57" w:rsidRDefault="006C3F94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Strength Details</w:t>
                  </w:r>
                </w:p>
              </w:tc>
            </w:tr>
            <w:tr w:rsidR="00E12C21" w:rsidRPr="000841BF" w:rsidTr="006C3F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:rsidR="00E12C21" w:rsidRDefault="006C3F94" w:rsidP="000A7C6B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4365" cy="1253490"/>
                        <wp:effectExtent l="0" t="0" r="635" b="3810"/>
                        <wp:docPr id="13" name="Рисунок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253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12C21" w:rsidRPr="000F2729" w:rsidRDefault="006C3F94" w:rsidP="000A7C6B">
                  <w:pPr>
                    <w:jc w:val="center"/>
                    <w:rPr>
                      <w:rStyle w:val="a3"/>
                      <w:b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sz w:val="20"/>
                      <w:szCs w:val="20"/>
                    </w:rPr>
                    <w:t>Counterbore Screw-1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2E61D4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2E61D4" w:rsidRPr="00BE6656" w:rsidRDefault="006C3F94" w:rsidP="003F2268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2E61D4" w:rsidRPr="002E61D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6C3F94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6C3F94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4.5 mm</w:t>
                        </w:r>
                      </w:p>
                    </w:tc>
                  </w:tr>
                  <w:tr w:rsidR="006C3F94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2.5</w:t>
                        </w:r>
                      </w:p>
                    </w:tc>
                  </w:tr>
                  <w:tr w:rsidR="006C3F94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300</w:t>
                        </w:r>
                      </w:p>
                    </w:tc>
                  </w:tr>
                  <w:tr w:rsidR="006C3F94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2.90075e+07</w:t>
                        </w:r>
                      </w:p>
                    </w:tc>
                  </w:tr>
                  <w:tr w:rsidR="006C3F94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0.265</w:t>
                        </w:r>
                      </w:p>
                    </w:tc>
                  </w:tr>
                  <w:tr w:rsidR="006C3F94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3F2268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Preload 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N</w:t>
                        </w:r>
                      </w:p>
                    </w:tc>
                  </w:tr>
                </w:tbl>
                <w:p w:rsidR="00E12C21" w:rsidRPr="00577134" w:rsidRDefault="00E12C2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:rsidR="003319D9" w:rsidRDefault="003319D9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</w:p>
                <w:p w:rsidR="00E12C21" w:rsidRPr="00577134" w:rsidRDefault="006C3F94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6C3F94" w:rsidRPr="000841BF" w:rsidTr="008F2D05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:rsidR="006C3F94" w:rsidRPr="000F054F" w:rsidRDefault="006C3F94" w:rsidP="008F2D05">
                  <w:pPr>
                    <w:rPr>
                      <w:b w:val="0"/>
                    </w:rPr>
                  </w:pPr>
                  <w:r>
                    <w:rPr>
                      <w:rStyle w:val="a3"/>
                      <w:b/>
                    </w:rPr>
                    <w:t>Connector Forces</w:t>
                  </w:r>
                </w:p>
                <w:tbl>
                  <w:tblPr>
                    <w:tblStyle w:val="a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6C3F94" w:rsidTr="008F2D05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6C3F94" w:rsidTr="008F2D05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Pr="00EF37BF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307.44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Pr="00EF37BF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C3F94" w:rsidRPr="00EF37BF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307.44</w:t>
                        </w:r>
                      </w:p>
                    </w:tc>
                  </w:tr>
                  <w:tr w:rsidR="006C3F94" w:rsidTr="008F2D05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1.7533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1.084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2.0613</w:t>
                        </w:r>
                      </w:p>
                    </w:tc>
                  </w:tr>
                  <w:tr w:rsidR="006C3F94" w:rsidTr="008F2D05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0.00022229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8.438e-05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0.00023777</w:t>
                        </w:r>
                      </w:p>
                    </w:tc>
                  </w:tr>
                </w:tbl>
                <w:p w:rsidR="006C3F94" w:rsidRPr="000841BF" w:rsidRDefault="006C3F94" w:rsidP="008F2D05">
                  <w:pPr>
                    <w:rPr>
                      <w:rStyle w:val="a3"/>
                      <w:sz w:val="20"/>
                      <w:szCs w:val="20"/>
                    </w:rPr>
                  </w:pPr>
                </w:p>
              </w:tc>
            </w:tr>
            <w:tr w:rsidR="006C3F94" w:rsidRPr="000841BF" w:rsidTr="006C3F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:rsidR="006C3F94" w:rsidRDefault="006C3F94" w:rsidP="008F2D05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4365" cy="1253490"/>
                        <wp:effectExtent l="0" t="0" r="635" b="3810"/>
                        <wp:docPr id="14" name="Рисунок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253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C3F94" w:rsidRPr="000F2729" w:rsidRDefault="006C3F94" w:rsidP="008F2D05">
                  <w:pPr>
                    <w:jc w:val="center"/>
                    <w:rPr>
                      <w:rStyle w:val="a3"/>
                      <w:b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sz w:val="20"/>
                      <w:szCs w:val="20"/>
                    </w:rPr>
                    <w:t>Copy[ 1 ] Counterbore Screw-1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C3F94" w:rsidRPr="00BE6656" w:rsidRDefault="006C3F94" w:rsidP="008F2D05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C3F94" w:rsidRPr="002E61D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4.5 mm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2.5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300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2.90075e+07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0.265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Preload 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N</w:t>
                        </w:r>
                      </w:p>
                    </w:tc>
                  </w:tr>
                </w:tbl>
                <w:p w:rsidR="006C3F94" w:rsidRPr="00577134" w:rsidRDefault="006C3F94" w:rsidP="008F2D0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:rsidR="006C3F94" w:rsidRDefault="006C3F94" w:rsidP="008F2D0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</w:p>
                <w:p w:rsidR="006C3F94" w:rsidRPr="00577134" w:rsidRDefault="006C3F94" w:rsidP="008F2D0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6C3F94" w:rsidRPr="000841BF" w:rsidTr="008F2D05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:rsidR="006C3F94" w:rsidRPr="000F054F" w:rsidRDefault="006C3F94" w:rsidP="008F2D05">
                  <w:pPr>
                    <w:rPr>
                      <w:b w:val="0"/>
                    </w:rPr>
                  </w:pPr>
                  <w:r>
                    <w:rPr>
                      <w:rStyle w:val="a3"/>
                      <w:b/>
                    </w:rPr>
                    <w:t>Connector Forces</w:t>
                  </w:r>
                </w:p>
                <w:tbl>
                  <w:tblPr>
                    <w:tblStyle w:val="a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6C3F94" w:rsidTr="008F2D05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6C3F94" w:rsidTr="008F2D05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Pr="00EF37BF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307.91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Pr="00EF37BF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C3F94" w:rsidRPr="00EF37BF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307.91</w:t>
                        </w:r>
                      </w:p>
                    </w:tc>
                  </w:tr>
                  <w:tr w:rsidR="006C3F94" w:rsidTr="008F2D05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0.0037299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-2.0703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2.0703</w:t>
                        </w:r>
                      </w:p>
                    </w:tc>
                  </w:tr>
                  <w:tr w:rsidR="006C3F94" w:rsidTr="008F2D05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-0.00013989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-1.3483e-05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0.00014054</w:t>
                        </w:r>
                      </w:p>
                    </w:tc>
                  </w:tr>
                </w:tbl>
                <w:p w:rsidR="006C3F94" w:rsidRPr="000841BF" w:rsidRDefault="006C3F94" w:rsidP="008F2D05">
                  <w:pPr>
                    <w:rPr>
                      <w:rStyle w:val="a3"/>
                      <w:sz w:val="20"/>
                      <w:szCs w:val="20"/>
                    </w:rPr>
                  </w:pPr>
                </w:p>
              </w:tc>
            </w:tr>
            <w:tr w:rsidR="006C3F94" w:rsidRPr="000841BF" w:rsidTr="006C3F9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:rsidR="006C3F94" w:rsidRDefault="006C3F94" w:rsidP="008F2D05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>
                        <wp:extent cx="1904365" cy="1253490"/>
                        <wp:effectExtent l="0" t="0" r="635" b="3810"/>
                        <wp:docPr id="15" name="Рисунок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253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C3F94" w:rsidRPr="000F2729" w:rsidRDefault="006C3F94" w:rsidP="008F2D05">
                  <w:pPr>
                    <w:jc w:val="center"/>
                    <w:rPr>
                      <w:rStyle w:val="a3"/>
                      <w:b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sz w:val="20"/>
                      <w:szCs w:val="20"/>
                    </w:rPr>
                    <w:t>Copy[ 1 ] Counterbore Screw-1{1}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C3F94" w:rsidRPr="00BE6656" w:rsidRDefault="006C3F94" w:rsidP="008F2D05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C3F94" w:rsidRPr="002E61D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edge(s), 1 face(s)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Bolt(Head/Nut diameter)(Counterbore screw)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Head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4.5 mm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Nominal shank diameter: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2.5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Preload (Axial):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300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Young's modulus: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2.90075e+07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0.265</w:t>
                        </w:r>
                      </w:p>
                    </w:tc>
                  </w:tr>
                  <w:tr w:rsidR="006C3F94" w:rsidTr="008F2D05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8F2D05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Preload 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8F2D05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N</w:t>
                        </w:r>
                      </w:p>
                    </w:tc>
                  </w:tr>
                </w:tbl>
                <w:p w:rsidR="006C3F94" w:rsidRPr="00577134" w:rsidRDefault="006C3F94" w:rsidP="008F2D0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:rsidR="006C3F94" w:rsidRDefault="006C3F94" w:rsidP="008F2D0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</w:p>
                <w:p w:rsidR="006C3F94" w:rsidRPr="00577134" w:rsidRDefault="006C3F94" w:rsidP="008F2D0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6C3F94" w:rsidRPr="000841BF" w:rsidTr="008F2D05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:rsidR="006C3F94" w:rsidRPr="000F054F" w:rsidRDefault="006C3F94" w:rsidP="008F2D05">
                  <w:pPr>
                    <w:rPr>
                      <w:b w:val="0"/>
                    </w:rPr>
                  </w:pPr>
                  <w:r>
                    <w:rPr>
                      <w:rStyle w:val="a3"/>
                      <w:b/>
                    </w:rPr>
                    <w:t>Connector Forces</w:t>
                  </w:r>
                </w:p>
                <w:tbl>
                  <w:tblPr>
                    <w:tblStyle w:val="a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6C3F94" w:rsidTr="008F2D05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6C3F94" w:rsidTr="008F2D05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Pr="00EF37BF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307.43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Pr="00EF37BF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C3F94" w:rsidRPr="00EF37BF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307.43</w:t>
                        </w:r>
                      </w:p>
                    </w:tc>
                  </w:tr>
                  <w:tr w:rsidR="006C3F94" w:rsidTr="008F2D05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-1.7808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1.0323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2.0584</w:t>
                        </w:r>
                      </w:p>
                    </w:tc>
                  </w:tr>
                  <w:tr w:rsidR="006C3F94" w:rsidTr="008F2D05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4.1405e-05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-8.8912e-06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C3F94" w:rsidRDefault="006C3F94" w:rsidP="008F2D05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4.2349e-05</w:t>
                        </w:r>
                      </w:p>
                    </w:tc>
                  </w:tr>
                </w:tbl>
                <w:p w:rsidR="006C3F94" w:rsidRPr="000841BF" w:rsidRDefault="006C3F94" w:rsidP="008F2D05">
                  <w:pPr>
                    <w:rPr>
                      <w:rStyle w:val="a3"/>
                      <w:sz w:val="20"/>
                      <w:szCs w:val="20"/>
                    </w:rPr>
                  </w:pPr>
                </w:p>
              </w:tc>
            </w:tr>
          </w:tbl>
          <w:p w:rsidR="00132707" w:rsidRDefault="00132707" w:rsidP="000A7C6B"/>
        </w:tc>
      </w:tr>
    </w:tbl>
    <w:p w:rsidR="00104BD8" w:rsidRDefault="00104BD8" w:rsidP="006936A0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104BD8" w:rsidRDefault="006C3F94" w:rsidP="006C3F94">
            <w:pPr>
              <w:pStyle w:val="1"/>
            </w:pPr>
            <w:bookmarkStart w:id="14" w:name="_Toc239583236"/>
            <w:r>
              <w:t>Contact Information</w:t>
            </w:r>
            <w:bookmarkEnd w:id="14"/>
          </w:p>
          <w:p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6C3F94" w:rsidP="00C16188">
                  <w:pPr>
                    <w:jc w:val="center"/>
                  </w:pPr>
                  <w:r>
                    <w:t>Contact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6C3F94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6C3F94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Properties</w:t>
                  </w:r>
                </w:p>
              </w:tc>
            </w:tr>
            <w:tr w:rsidR="002B4DE8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2B4DE8" w:rsidRPr="00211C62" w:rsidRDefault="006C3F94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Contact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2B4DE8" w:rsidRPr="000B04D4" w:rsidRDefault="006C3F94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5385" cy="1609725"/>
                        <wp:effectExtent l="0" t="0" r="0" b="9525"/>
                        <wp:docPr id="16" name="Рисунок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609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17091B" w:rsidRPr="00BE6656" w:rsidRDefault="006C3F94" w:rsidP="004F6DE4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17091B" w:rsidRPr="00BE6656" w:rsidRDefault="006C3F94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No penetration   (Surface to surface)</w:t>
                        </w:r>
                      </w:p>
                    </w:tc>
                  </w:tr>
                  <w:tr w:rsidR="006C3F94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C3F94" w:rsidRDefault="006C3F94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C3F94" w:rsidRDefault="006C3F94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2 Solid Body (s)</w:t>
                        </w:r>
                      </w:p>
                    </w:tc>
                  </w:tr>
                </w:tbl>
                <w:p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:rsidR="00104BD8" w:rsidRDefault="00104BD8" w:rsidP="000A7C6B">
            <w:pPr>
              <w:rPr>
                <w:rStyle w:val="A30"/>
              </w:rPr>
            </w:pPr>
          </w:p>
          <w:p w:rsidR="00104BD8" w:rsidRDefault="00104BD8" w:rsidP="000A7C6B"/>
        </w:tc>
      </w:tr>
    </w:tbl>
    <w:p w:rsidR="00A61A59" w:rsidRDefault="00A61A59" w:rsidP="006936A0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6C3F94" w:rsidP="000A7C6B">
            <w:pPr>
              <w:pStyle w:val="1"/>
              <w:outlineLvl w:val="0"/>
            </w:pPr>
            <w:bookmarkStart w:id="15" w:name="_Toc239583237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6C3F94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6C3F9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C3F94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6C3F94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C3F94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C3F94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>Jacobian points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 Points</w:t>
                  </w:r>
                </w:p>
              </w:tc>
            </w:tr>
            <w:tr w:rsidR="006C3F94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1.12755 mm</w:t>
                  </w:r>
                </w:p>
              </w:tc>
            </w:tr>
            <w:tr w:rsidR="006C3F94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0.0563773 mm</w:t>
                  </w:r>
                </w:p>
              </w:tc>
            </w:tr>
            <w:tr w:rsidR="006C3F94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>Mesh Quality Plot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6C3F94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>Remesh failed parts with incompatible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:rsidR="00690657" w:rsidRDefault="00690657" w:rsidP="00690657"/>
          <w:p w:rsidR="00A9531D" w:rsidRPr="00690657" w:rsidRDefault="006C3F94" w:rsidP="00690657">
            <w:pPr>
              <w:pStyle w:val="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6C3F94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6C3F9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102923</w:t>
                  </w:r>
                </w:p>
              </w:tc>
            </w:tr>
            <w:tr w:rsidR="006C3F94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63800</w:t>
                  </w:r>
                </w:p>
              </w:tc>
            </w:tr>
            <w:tr w:rsidR="006C3F94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13.093</w:t>
                  </w:r>
                </w:p>
              </w:tc>
            </w:tr>
            <w:tr w:rsidR="006C3F94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92.3</w:t>
                  </w:r>
                </w:p>
              </w:tc>
            </w:tr>
            <w:tr w:rsidR="006C3F94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>%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0.00313</w:t>
                  </w:r>
                </w:p>
              </w:tc>
            </w:tr>
            <w:tr w:rsidR="006C3F94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>% of distorted elements(Jacobian)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6C3F94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00:00:07</w:t>
                  </w:r>
                </w:p>
              </w:tc>
            </w:tr>
            <w:tr w:rsidR="006C3F94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C3F94" w:rsidRDefault="006C3F9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:rsidR="00D803B1" w:rsidRDefault="006C3F94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6711315" cy="4417695"/>
                        <wp:effectExtent l="0" t="0" r="0" b="1905"/>
                        <wp:docPr id="17" name="Рисунок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4417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61A59" w:rsidRPr="00F077CB" w:rsidRDefault="00A61A59" w:rsidP="000A7C6B"/>
        </w:tc>
      </w:tr>
    </w:tbl>
    <w:p w:rsidR="002C53F9" w:rsidRDefault="002C53F9" w:rsidP="006936A0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2C53F9" w:rsidRDefault="006C3F94" w:rsidP="000A7C6B">
            <w:pPr>
              <w:pStyle w:val="1"/>
              <w:outlineLvl w:val="0"/>
            </w:pPr>
            <w:bookmarkStart w:id="16" w:name="_Toc239583238"/>
            <w:r>
              <w:t>Sensor Details</w:t>
            </w:r>
            <w:bookmarkEnd w:id="16"/>
          </w:p>
          <w:p w:rsidR="002C53F9" w:rsidRPr="00F077CB" w:rsidRDefault="006C3F94" w:rsidP="000A7C6B">
            <w:r>
              <w:t>No Data</w:t>
            </w:r>
          </w:p>
        </w:tc>
      </w:tr>
    </w:tbl>
    <w:p w:rsidR="005F5B79" w:rsidRDefault="005F5B79" w:rsidP="00F12133"/>
    <w:tbl>
      <w:tblPr>
        <w:tblStyle w:val="aa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6C3F94" w:rsidP="000A7C6B">
            <w:pPr>
              <w:pStyle w:val="1"/>
              <w:outlineLvl w:val="0"/>
            </w:pPr>
            <w:bookmarkStart w:id="17" w:name="_Toc239583239"/>
            <w:r>
              <w:t>Resultant Forces</w:t>
            </w:r>
            <w:bookmarkEnd w:id="17"/>
          </w:p>
          <w:p w:rsidR="005F5B79" w:rsidRPr="000B04D4" w:rsidRDefault="006C3F94" w:rsidP="000A7C6B">
            <w:pPr>
              <w:pStyle w:val="2"/>
              <w:outlineLvl w:val="1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C3F94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C3F9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C3F9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C3F9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C3F9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C3F9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-302.262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-0.0386331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-0.0211849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302.262</w:t>
                  </w:r>
                </w:p>
              </w:tc>
            </w:tr>
          </w:tbl>
          <w:p w:rsidR="005F5B79" w:rsidRPr="000B04D4" w:rsidRDefault="006C3F94" w:rsidP="000A7C6B">
            <w:pPr>
              <w:pStyle w:val="2"/>
              <w:outlineLvl w:val="1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C3F94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C3F9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C3F9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C3F9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C3F9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C3F94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C3F9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5F5B79" w:rsidRDefault="005F5B79" w:rsidP="000A7C6B"/>
        </w:tc>
      </w:tr>
      <w:tr w:rsidR="005F5B79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5F5B79" w:rsidP="000A7C6B">
            <w:bookmarkStart w:id="18" w:name="_Toc243733151"/>
            <w:bookmarkStart w:id="19" w:name="_Toc245020119"/>
            <w:bookmarkStart w:id="20" w:name="_Toc245020151"/>
          </w:p>
        </w:tc>
      </w:tr>
      <w:bookmarkEnd w:id="18"/>
      <w:bookmarkEnd w:id="19"/>
      <w:bookmarkEnd w:id="20"/>
    </w:tbl>
    <w:p w:rsidR="00EC2432" w:rsidRDefault="00EC2432" w:rsidP="00EC243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50542D" w:rsidRPr="006C3F94" w:rsidRDefault="006C3F94" w:rsidP="006C3F94">
            <w:pPr>
              <w:pStyle w:val="1"/>
            </w:pPr>
            <w:bookmarkStart w:id="21" w:name="_Toc239583240"/>
            <w:r>
              <w:lastRenderedPageBreak/>
              <w:t>Beams</w:t>
            </w:r>
            <w:bookmarkEnd w:id="21"/>
          </w:p>
          <w:p w:rsidR="00EC2432" w:rsidRDefault="006C3F94" w:rsidP="000A7C6B">
            <w:r>
              <w:rPr>
                <w:sz w:val="24"/>
                <w:szCs w:val="24"/>
              </w:rPr>
              <w:t>No Data</w:t>
            </w:r>
          </w:p>
        </w:tc>
      </w:tr>
    </w:tbl>
    <w:p w:rsidR="00EC2432" w:rsidRDefault="00EC2432" w:rsidP="0094009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6C3F94" w:rsidP="000A7C6B">
            <w:pPr>
              <w:pStyle w:val="1"/>
              <w:outlineLvl w:val="0"/>
            </w:pPr>
            <w:bookmarkStart w:id="22" w:name="_Toc243733152"/>
            <w:bookmarkStart w:id="23" w:name="_Toc245020120"/>
            <w:bookmarkStart w:id="24" w:name="_Toc245020152"/>
            <w:bookmarkStart w:id="25" w:name="_Toc239583241"/>
            <w:r>
              <w:lastRenderedPageBreak/>
              <w:t>Study Results</w:t>
            </w:r>
            <w:bookmarkEnd w:id="25"/>
          </w:p>
          <w:p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527"/>
              <w:gridCol w:w="3130"/>
              <w:gridCol w:w="2560"/>
              <w:gridCol w:w="2537"/>
            </w:tblGrid>
            <w:tr w:rsidR="006C3F94" w:rsidTr="008F2D0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6C3F94" w:rsidRDefault="006C3F94" w:rsidP="006C3F9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C3F94" w:rsidTr="008F2D0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Pr="004D2956" w:rsidRDefault="006C3F94" w:rsidP="006C3F94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Pr="004D2956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5.046e+02 N/m^2</w:t>
                  </w:r>
                </w:p>
                <w:p w:rsidR="006C3F94" w:rsidRPr="004D2956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68081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4.066e+07 N/m^2</w:t>
                  </w:r>
                </w:p>
                <w:p w:rsidR="006C3F94" w:rsidRPr="004D2956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141</w:t>
                  </w:r>
                </w:p>
              </w:tc>
            </w:tr>
            <w:tr w:rsidR="006C3F94" w:rsidTr="008F2D0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C3F94" w:rsidRDefault="006C3F94" w:rsidP="006C3F94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6858000" cy="4514215"/>
                        <wp:effectExtent l="0" t="0" r="0" b="635"/>
                        <wp:docPr id="18" name="Рисунок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514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C3F94" w:rsidRPr="004D2956" w:rsidRDefault="006C3F94" w:rsidP="006C3F9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K01-A-001_GATE04E_P006_SERVICE_VERIFY-Static 1-Stress-Stress1</w:t>
                  </w:r>
                </w:p>
              </w:tc>
            </w:tr>
          </w:tbl>
          <w:p w:rsidR="006C3F94" w:rsidRDefault="006C3F94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813"/>
              <w:gridCol w:w="3372"/>
              <w:gridCol w:w="2378"/>
              <w:gridCol w:w="2191"/>
            </w:tblGrid>
            <w:tr w:rsidR="006C3F94" w:rsidTr="008F2D0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6C3F94" w:rsidRDefault="006C3F94" w:rsidP="006C3F9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C3F94" w:rsidTr="008F2D0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Pr="004D2956" w:rsidRDefault="006C3F94" w:rsidP="006C3F94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Pr="004D2956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 mm</w:t>
                  </w:r>
                </w:p>
                <w:p w:rsidR="006C3F94" w:rsidRPr="004D2956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673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2.171e-03 mm</w:t>
                  </w:r>
                </w:p>
                <w:p w:rsidR="006C3F94" w:rsidRPr="004D2956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84042</w:t>
                  </w:r>
                </w:p>
              </w:tc>
            </w:tr>
            <w:tr w:rsidR="006C3F94" w:rsidTr="008F2D0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C3F94" w:rsidRDefault="006C3F94" w:rsidP="006C3F94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858000" cy="4514215"/>
                        <wp:effectExtent l="0" t="0" r="0" b="635"/>
                        <wp:docPr id="19" name="Рисунок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514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C3F94" w:rsidRPr="004D2956" w:rsidRDefault="006C3F94" w:rsidP="006C3F9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K01-A-001_GATE04E_P006_SERVICE_VERIFY-Static 1-Displacement-Displacement1</w:t>
                  </w:r>
                </w:p>
              </w:tc>
            </w:tr>
          </w:tbl>
          <w:p w:rsidR="006C3F94" w:rsidRDefault="006C3F94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92"/>
              <w:gridCol w:w="3389"/>
              <w:gridCol w:w="2448"/>
              <w:gridCol w:w="2425"/>
            </w:tblGrid>
            <w:tr w:rsidR="006C3F94" w:rsidTr="008F2D0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6C3F94" w:rsidRDefault="006C3F94" w:rsidP="006C3F9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C3F94" w:rsidTr="008F2D0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Pr="004D2956" w:rsidRDefault="006C3F94" w:rsidP="006C3F94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Pr="004D2956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3.422e-09 </w:t>
                  </w:r>
                </w:p>
                <w:p w:rsidR="006C3F94" w:rsidRPr="004D2956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28369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1.207e-04 </w:t>
                  </w:r>
                </w:p>
                <w:p w:rsidR="006C3F94" w:rsidRPr="004D2956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54395</w:t>
                  </w:r>
                </w:p>
              </w:tc>
            </w:tr>
            <w:tr w:rsidR="006C3F94" w:rsidTr="008F2D0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C3F94" w:rsidRDefault="006C3F94" w:rsidP="006C3F94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858000" cy="4514215"/>
                        <wp:effectExtent l="0" t="0" r="0" b="635"/>
                        <wp:docPr id="20" name="Рисунок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514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C3F94" w:rsidRPr="004D2956" w:rsidRDefault="006C3F94" w:rsidP="006C3F9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K01-A-001_GATE04E_P006_SERVICE_VERIFY-Static 1-Strain-Strain1</w:t>
                  </w:r>
                </w:p>
              </w:tc>
            </w:tr>
          </w:tbl>
          <w:p w:rsidR="006C3F94" w:rsidRDefault="006C3F94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449"/>
              <w:gridCol w:w="7305"/>
            </w:tblGrid>
            <w:tr w:rsidR="006C3F94" w:rsidTr="00C63FF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r>
                    <w:t>Name</w:t>
                  </w:r>
                </w:p>
              </w:tc>
              <w:tc>
                <w:tcPr>
                  <w:tcW w:w="81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C3F94" w:rsidRDefault="006C3F94" w:rsidP="006C3F9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6C3F94" w:rsidTr="00990D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Pr="004D2956" w:rsidRDefault="006C3F94" w:rsidP="006C3F94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Displacement1{1}</w:t>
                  </w:r>
                </w:p>
              </w:tc>
              <w:tc>
                <w:tcPr>
                  <w:tcW w:w="816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C3F94" w:rsidRPr="004D2956" w:rsidRDefault="006C3F94" w:rsidP="006C3F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6C3F94" w:rsidTr="008F2D0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C3F94" w:rsidRDefault="006C3F94" w:rsidP="006C3F94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858000" cy="4514215"/>
                        <wp:effectExtent l="0" t="0" r="0" b="635"/>
                        <wp:docPr id="21" name="Рисунок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"/>
                                <pic:cNvPicPr/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514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C3F94" w:rsidRPr="004D2956" w:rsidRDefault="006C3F94" w:rsidP="006C3F9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K01-A-001_GATE04E_P006_SERVICE_VERIFY-Static 1-Displacement-Displacement1{1}</w:t>
                  </w:r>
                </w:p>
              </w:tc>
            </w:tr>
          </w:tbl>
          <w:p w:rsidR="006C3F94" w:rsidRPr="000B04D4" w:rsidRDefault="006C3F94" w:rsidP="000A7C6B"/>
          <w:bookmarkEnd w:id="22"/>
          <w:bookmarkEnd w:id="23"/>
          <w:bookmarkEnd w:id="24"/>
          <w:p w:rsidR="00EC2432" w:rsidRDefault="00EC2432" w:rsidP="000A7C6B"/>
        </w:tc>
      </w:tr>
    </w:tbl>
    <w:p w:rsidR="000B1701" w:rsidRDefault="000B1701" w:rsidP="000B1701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6C3F94" w:rsidP="006C3F94">
            <w:pPr>
              <w:pStyle w:val="1"/>
            </w:pPr>
            <w:bookmarkStart w:id="26" w:name="_Toc239583242"/>
            <w:r>
              <w:t>Conclusion</w:t>
            </w:r>
            <w:bookmarkEnd w:id="26"/>
          </w:p>
        </w:tc>
      </w:tr>
    </w:tbl>
    <w:p w:rsidR="00112287" w:rsidRDefault="00112287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112287" w:rsidTr="000A7C6B">
        <w:tc>
          <w:tcPr>
            <w:tcW w:w="11016" w:type="dxa"/>
          </w:tcPr>
          <w:p w:rsidR="00112287" w:rsidRDefault="006C3F94" w:rsidP="006C3F94">
            <w:pPr>
              <w:pStyle w:val="1"/>
            </w:pPr>
            <w:bookmarkStart w:id="27" w:name="_Toc239583243"/>
            <w:r>
              <w:t>Appendix</w:t>
            </w:r>
            <w:bookmarkEnd w:id="27"/>
          </w:p>
        </w:tc>
      </w:tr>
    </w:tbl>
    <w:p w:rsidR="00AC3438" w:rsidRPr="00AC3438" w:rsidRDefault="00AC3438" w:rsidP="00FE0924">
      <w:bookmarkStart w:id="28" w:name="_GoBack"/>
      <w:bookmarkEnd w:id="28"/>
    </w:p>
    <w:sectPr w:rsidR="00AC3438" w:rsidRPr="00AC3438" w:rsidSect="006C3F94">
      <w:footerReference w:type="default" r:id="rId25"/>
      <w:footerReference w:type="first" r:id="rId2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3F94" w:rsidRDefault="006C3F94" w:rsidP="00F25CD7">
      <w:pPr>
        <w:spacing w:after="0" w:line="240" w:lineRule="auto"/>
      </w:pPr>
      <w:r>
        <w:separator/>
      </w:r>
    </w:p>
  </w:endnote>
  <w:endnote w:type="continuationSeparator" w:id="0">
    <w:p w:rsidR="006C3F94" w:rsidRDefault="006C3F94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a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11"/>
      <w:gridCol w:w="3968"/>
      <w:gridCol w:w="4580"/>
      <w:gridCol w:w="557"/>
    </w:tblGrid>
    <w:tr w:rsidR="00DC4D2F" w:rsidTr="003E1AE9">
      <w:tc>
        <w:tcPr>
          <w:tcW w:w="867" w:type="pct"/>
        </w:tcPr>
        <w:p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DC4D2F" w:rsidRDefault="006C3F94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:rsidR="00DC4D2F" w:rsidRDefault="006C3F94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K01-A-001_GATE04E_P006_SERVICE_VERIFY</w:t>
          </w:r>
        </w:p>
      </w:tc>
      <w:tc>
        <w:tcPr>
          <w:tcW w:w="0" w:type="auto"/>
          <w:vAlign w:val="bottom"/>
        </w:tcPr>
        <w:p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C3F94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</w:tc>
    </w:tr>
  </w:tbl>
  <w:p w:rsidR="00DC4D2F" w:rsidRPr="00BF0BC4" w:rsidRDefault="00DC4D2F" w:rsidP="00BF0BC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a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:rsidTr="00BF0BC4">
      <w:tc>
        <w:tcPr>
          <w:tcW w:w="1908" w:type="dxa"/>
        </w:tcPr>
        <w:p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DC4D2F" w:rsidRDefault="006C3F94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DC4D2F" w:rsidRDefault="006C3F94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K01-A-001_GATE04E_P006_SERVICE_VERIFY</w:t>
          </w:r>
        </w:p>
      </w:tc>
      <w:tc>
        <w:tcPr>
          <w:tcW w:w="360" w:type="dxa"/>
          <w:vAlign w:val="bottom"/>
        </w:tcPr>
        <w:p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C3F94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3F94" w:rsidRDefault="006C3F94" w:rsidP="00F25CD7">
      <w:pPr>
        <w:spacing w:after="0" w:line="240" w:lineRule="auto"/>
      </w:pPr>
      <w:r>
        <w:separator/>
      </w:r>
    </w:p>
  </w:footnote>
  <w:footnote w:type="continuationSeparator" w:id="0">
    <w:p w:rsidR="006C3F94" w:rsidRDefault="006C3F94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F94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C3F94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3759"/>
  <w15:docId w15:val="{0542B01F-E243-487A-84C8-F6219690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21">
    <w:name w:val="toc 2"/>
    <w:basedOn w:val="a"/>
    <w:next w:val="a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a3">
    <w:name w:val="Strong"/>
    <w:basedOn w:val="a0"/>
    <w:uiPriority w:val="22"/>
    <w:qFormat/>
    <w:rsid w:val="00BB5A1B"/>
    <w:rPr>
      <w:b/>
      <w:bCs/>
    </w:rPr>
  </w:style>
  <w:style w:type="paragraph" w:styleId="a4">
    <w:name w:val="No Spacing"/>
    <w:uiPriority w:val="1"/>
    <w:qFormat/>
    <w:rsid w:val="00BB5A1B"/>
    <w:pPr>
      <w:spacing w:after="0" w:line="240" w:lineRule="auto"/>
    </w:pPr>
  </w:style>
  <w:style w:type="paragraph" w:styleId="a5">
    <w:name w:val="TOC Heading"/>
    <w:basedOn w:val="1"/>
    <w:next w:val="a"/>
    <w:uiPriority w:val="39"/>
    <w:unhideWhenUsed/>
    <w:qFormat/>
    <w:rsid w:val="00BB5A1B"/>
    <w:pPr>
      <w:outlineLvl w:val="9"/>
    </w:pPr>
  </w:style>
  <w:style w:type="paragraph" w:styleId="a6">
    <w:name w:val="header"/>
    <w:basedOn w:val="a"/>
    <w:link w:val="a7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25CD7"/>
  </w:style>
  <w:style w:type="paragraph" w:styleId="a8">
    <w:name w:val="footer"/>
    <w:basedOn w:val="a"/>
    <w:link w:val="a9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25CD7"/>
  </w:style>
  <w:style w:type="table" w:styleId="aa">
    <w:name w:val="Table Grid"/>
    <w:basedOn w:val="a1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a1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3">
    <w:name w:val="Light List Accent 3"/>
    <w:basedOn w:val="a1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2">
    <w:name w:val="Light List Accent 2"/>
    <w:basedOn w:val="a1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0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ad">
    <w:name w:val="Hyperlink"/>
    <w:basedOn w:val="a0"/>
    <w:uiPriority w:val="99"/>
    <w:unhideWhenUsed/>
    <w:rsid w:val="00F801E6"/>
    <w:rPr>
      <w:color w:val="0000FF" w:themeColor="hyperlink"/>
      <w:u w:val="single"/>
    </w:rPr>
  </w:style>
  <w:style w:type="paragraph" w:styleId="ae">
    <w:name w:val="Document Map"/>
    <w:basedOn w:val="a"/>
    <w:link w:val="af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toc 8"/>
    <w:basedOn w:val="a"/>
    <w:next w:val="a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af">
    <w:name w:val="Схема документа Знак"/>
    <w:basedOn w:val="a0"/>
    <w:link w:val="ae"/>
    <w:uiPriority w:val="99"/>
    <w:semiHidden/>
    <w:rsid w:val="00FE0924"/>
    <w:rPr>
      <w:rFonts w:ascii="Tahoma" w:hAnsi="Tahoma" w:cs="Tahoma"/>
      <w:sz w:val="16"/>
      <w:szCs w:val="16"/>
    </w:rPr>
  </w:style>
  <w:style w:type="table" w:styleId="-4">
    <w:name w:val="Light List Accent 4"/>
    <w:basedOn w:val="a1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a1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-1">
    <w:name w:val="Medium Grid 2 Accent 1"/>
    <w:basedOn w:val="a1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a1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6">
    <w:name w:val="Medium Grid 1 Accent 6"/>
    <w:basedOn w:val="a1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">
    <w:name w:val="Light Shading Accent 5"/>
    <w:basedOn w:val="a1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40">
    <w:name w:val="Light Shading Accent 4"/>
    <w:basedOn w:val="a1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A4D07D-4692-4E35-B15E-9911BC818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1</TotalTime>
  <Pages>15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Алексей</dc:creator>
  <cp:lastModifiedBy>Алексей Брешев</cp:lastModifiedBy>
  <cp:revision>1</cp:revision>
  <dcterms:created xsi:type="dcterms:W3CDTF">2026-09-06T07:32:00Z</dcterms:created>
  <dcterms:modified xsi:type="dcterms:W3CDTF">2026-09-06T07:33:00Z</dcterms:modified>
</cp:coreProperties>
</file>